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09E8" w14:textId="7510CA41" w:rsidR="00E81978" w:rsidRDefault="00000000">
      <w:pPr>
        <w:pStyle w:val="Title"/>
      </w:pPr>
      <w:sdt>
        <w:sdtPr>
          <w:alias w:val="Title:"/>
          <w:tag w:val="Title:"/>
          <w:id w:val="726351117"/>
          <w:placeholder>
            <w:docPart w:val="A1A73679CBD348C4977F5AD253CC46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3726EC">
            <w:t>MySQL Java</w:t>
          </w:r>
        </w:sdtContent>
      </w:sdt>
    </w:p>
    <w:p w14:paraId="3F6BE6F1" w14:textId="609BC4E5" w:rsidR="00B823AA" w:rsidRDefault="00BD299D" w:rsidP="00B823AA">
      <w:pPr>
        <w:pStyle w:val="Title2"/>
      </w:pPr>
      <w:r>
        <w:t>Shinsato, Miles</w:t>
      </w:r>
    </w:p>
    <w:p w14:paraId="29878757" w14:textId="3E6155E3" w:rsidR="00E81978" w:rsidRDefault="005A3025" w:rsidP="00B823AA">
      <w:pPr>
        <w:pStyle w:val="Title2"/>
      </w:pPr>
      <w:r>
        <w:t xml:space="preserve">Bellevue University, </w:t>
      </w:r>
      <w:r w:rsidR="003726EC">
        <w:t>CSD-420</w:t>
      </w:r>
    </w:p>
    <w:p w14:paraId="710A1652" w14:textId="445FE67D" w:rsidR="005A3025" w:rsidRDefault="003726EC" w:rsidP="00B823AA">
      <w:pPr>
        <w:pStyle w:val="Title2"/>
      </w:pPr>
      <w:r>
        <w:t>Assignment 9.2</w:t>
      </w:r>
    </w:p>
    <w:p w14:paraId="4A9493F8" w14:textId="3A7959B7" w:rsidR="005A3025" w:rsidRDefault="003726EC" w:rsidP="00B823AA">
      <w:pPr>
        <w:pStyle w:val="Title2"/>
      </w:pPr>
      <w:r>
        <w:t>May 8, 2026</w:t>
      </w:r>
    </w:p>
    <w:p w14:paraId="5382B2F9" w14:textId="544F6ED1" w:rsidR="00E81978" w:rsidRDefault="00000000">
      <w:pPr>
        <w:pStyle w:val="SectionTitle"/>
      </w:pPr>
      <w:sdt>
        <w:sdtPr>
          <w:alias w:val="Section title:"/>
          <w:tag w:val="Section title:"/>
          <w:id w:val="984196707"/>
          <w:placeholder>
            <w:docPart w:val="65F71D36B55A446FB3FD9E022EB10E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3726EC">
            <w:t>MySQL Java</w:t>
          </w:r>
        </w:sdtContent>
      </w:sdt>
    </w:p>
    <w:p w14:paraId="5818D45F" w14:textId="0A0913A2" w:rsidR="00E81978" w:rsidRDefault="00E81978"/>
    <w:p w14:paraId="0275114B" w14:textId="2BD88F3D" w:rsidR="00E81978" w:rsidRPr="00C31D30" w:rsidRDefault="003726EC" w:rsidP="00C31D30">
      <w:pPr>
        <w:pStyle w:val="Heading2"/>
      </w:pPr>
      <w:r>
        <w:t>Establishing Connection</w:t>
      </w:r>
    </w:p>
    <w:p w14:paraId="76051A7B" w14:textId="4C9157E6" w:rsidR="00E81978" w:rsidRDefault="004674D8" w:rsidP="003726EC">
      <w:pPr>
        <w:pStyle w:val="Heading1"/>
        <w:jc w:val="left"/>
      </w:pPr>
      <w:r w:rsidRPr="003A126E">
        <w:drawing>
          <wp:inline distT="0" distB="0" distL="0" distR="0" wp14:anchorId="7EE601F8" wp14:editId="1AF7BB74">
            <wp:extent cx="5943600" cy="3170555"/>
            <wp:effectExtent l="0" t="0" r="0" b="0"/>
            <wp:docPr id="3423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1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30B3" w14:textId="017BDA1C" w:rsidR="004674D8" w:rsidRDefault="004674D8" w:rsidP="004674D8">
      <w:pPr>
        <w:pStyle w:val="Heading2"/>
      </w:pPr>
      <w:r>
        <w:t>CreateTable.Java</w:t>
      </w:r>
    </w:p>
    <w:p w14:paraId="34CA1235" w14:textId="4E59B6D1" w:rsidR="004674D8" w:rsidRDefault="003D19AE" w:rsidP="003D19AE">
      <w:pPr>
        <w:ind w:firstLine="0"/>
      </w:pPr>
      <w:r w:rsidRPr="002D303B">
        <w:drawing>
          <wp:inline distT="0" distB="0" distL="0" distR="0" wp14:anchorId="62C76171" wp14:editId="1F92D870">
            <wp:extent cx="5943600" cy="2992755"/>
            <wp:effectExtent l="0" t="0" r="0" b="0"/>
            <wp:docPr id="17887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1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C83B" w14:textId="77777777" w:rsidR="003D19AE" w:rsidRPr="004674D8" w:rsidRDefault="003D19AE" w:rsidP="003D19AE">
      <w:pPr>
        <w:ind w:firstLine="0"/>
      </w:pPr>
    </w:p>
    <w:p w14:paraId="37DD36BB" w14:textId="180523A8" w:rsidR="003D19AE" w:rsidRDefault="003D19AE" w:rsidP="003D19AE">
      <w:pPr>
        <w:pStyle w:val="Heading2"/>
      </w:pPr>
      <w:r>
        <w:lastRenderedPageBreak/>
        <w:t>InsertData</w:t>
      </w:r>
      <w:r>
        <w:t>.Java</w:t>
      </w:r>
    </w:p>
    <w:p w14:paraId="5DD6874F" w14:textId="396FB3D0" w:rsidR="003D19AE" w:rsidRPr="003D19AE" w:rsidRDefault="00EF08A1" w:rsidP="00EF08A1">
      <w:pPr>
        <w:ind w:firstLine="0"/>
      </w:pPr>
      <w:r w:rsidRPr="002D303B">
        <w:drawing>
          <wp:inline distT="0" distB="0" distL="0" distR="0" wp14:anchorId="0D51F268" wp14:editId="462B1214">
            <wp:extent cx="5943600" cy="3005455"/>
            <wp:effectExtent l="0" t="0" r="0" b="4445"/>
            <wp:docPr id="188903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4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1118" w14:textId="50B90A0E" w:rsidR="003D19AE" w:rsidRDefault="00EF08A1" w:rsidP="003D19AE">
      <w:pPr>
        <w:pStyle w:val="Heading2"/>
      </w:pPr>
      <w:r>
        <w:t>Select5</w:t>
      </w:r>
      <w:r w:rsidR="003D19AE">
        <w:t>.Java</w:t>
      </w:r>
    </w:p>
    <w:p w14:paraId="52589468" w14:textId="2FD2E5A2" w:rsidR="004674D8" w:rsidRDefault="00051C1D" w:rsidP="004674D8">
      <w:pPr>
        <w:ind w:firstLine="0"/>
      </w:pPr>
      <w:r w:rsidRPr="002D303B">
        <w:drawing>
          <wp:inline distT="0" distB="0" distL="0" distR="0" wp14:anchorId="48C03405" wp14:editId="22689395">
            <wp:extent cx="5943600" cy="3211830"/>
            <wp:effectExtent l="0" t="0" r="0" b="7620"/>
            <wp:docPr id="114682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0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BBB3" w14:textId="46EB8BAF" w:rsidR="001B33E7" w:rsidRDefault="001B33E7">
      <w:r>
        <w:br w:type="page"/>
      </w:r>
    </w:p>
    <w:p w14:paraId="555A8141" w14:textId="0C1D7BCC" w:rsidR="001B33E7" w:rsidRPr="004674D8" w:rsidRDefault="001B33E7" w:rsidP="004674D8">
      <w:pPr>
        <w:ind w:firstLine="0"/>
      </w:pPr>
      <w:r w:rsidRPr="002D303B">
        <w:lastRenderedPageBreak/>
        <w:drawing>
          <wp:inline distT="0" distB="0" distL="0" distR="0" wp14:anchorId="62230B23" wp14:editId="173C20B2">
            <wp:extent cx="5943600" cy="3225800"/>
            <wp:effectExtent l="0" t="0" r="0" b="0"/>
            <wp:docPr id="13449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26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3E7" w:rsidRPr="004674D8" w:rsidSect="00EC0C4A">
      <w:headerReference w:type="default" r:id="rId14"/>
      <w:footerReference w:type="default" r:id="rId15"/>
      <w:headerReference w:type="first" r:id="rId16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1D45" w14:textId="77777777" w:rsidR="00326C4A" w:rsidRDefault="00326C4A">
      <w:pPr>
        <w:spacing w:line="240" w:lineRule="auto"/>
      </w:pPr>
      <w:r>
        <w:separator/>
      </w:r>
    </w:p>
    <w:p w14:paraId="35EAA946" w14:textId="77777777" w:rsidR="00326C4A" w:rsidRDefault="00326C4A"/>
  </w:endnote>
  <w:endnote w:type="continuationSeparator" w:id="0">
    <w:p w14:paraId="1168F84E" w14:textId="77777777" w:rsidR="00326C4A" w:rsidRDefault="00326C4A">
      <w:pPr>
        <w:spacing w:line="240" w:lineRule="auto"/>
      </w:pPr>
      <w:r>
        <w:continuationSeparator/>
      </w:r>
    </w:p>
    <w:p w14:paraId="030A901F" w14:textId="77777777" w:rsidR="00326C4A" w:rsidRDefault="00326C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45EF" w14:textId="606CCD19" w:rsidR="002F2D7C" w:rsidRDefault="00BD299D">
    <w:pPr>
      <w:pStyle w:val="Footer"/>
    </w:pPr>
    <w:r>
      <w:t>Shinsato</w:t>
    </w:r>
    <w:r w:rsidR="002F2D7C">
      <w:t>, C</w:t>
    </w:r>
    <w:r w:rsidR="003726EC">
      <w:t>SD-420</w:t>
    </w:r>
    <w:r w:rsidR="002F2D7C">
      <w:ptab w:relativeTo="margin" w:alignment="center" w:leader="none"/>
    </w:r>
    <w:r w:rsidR="003726EC">
      <w:t>May 8, 2026</w:t>
    </w:r>
    <w:r w:rsidR="002F2D7C">
      <w:ptab w:relativeTo="margin" w:alignment="right" w:leader="none"/>
    </w:r>
    <w:r w:rsidR="002F2D7C">
      <w:rPr>
        <w:color w:val="7F7F7F" w:themeColor="background1" w:themeShade="7F"/>
        <w:spacing w:val="60"/>
      </w:rPr>
      <w:t>Page</w:t>
    </w:r>
    <w:r w:rsidR="002F2D7C">
      <w:t xml:space="preserve"> | </w:t>
    </w:r>
    <w:r w:rsidR="002F2D7C">
      <w:fldChar w:fldCharType="begin"/>
    </w:r>
    <w:r w:rsidR="002F2D7C">
      <w:instrText xml:space="preserve"> PAGE   \* MERGEFORMAT </w:instrText>
    </w:r>
    <w:r w:rsidR="002F2D7C">
      <w:fldChar w:fldCharType="separate"/>
    </w:r>
    <w:r w:rsidR="002F2D7C">
      <w:t>1</w:t>
    </w:r>
    <w:r w:rsidR="002F2D7C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6062" w14:textId="77777777" w:rsidR="00326C4A" w:rsidRDefault="00326C4A">
      <w:pPr>
        <w:spacing w:line="240" w:lineRule="auto"/>
      </w:pPr>
      <w:r>
        <w:separator/>
      </w:r>
    </w:p>
    <w:p w14:paraId="7C626AA3" w14:textId="77777777" w:rsidR="00326C4A" w:rsidRDefault="00326C4A"/>
  </w:footnote>
  <w:footnote w:type="continuationSeparator" w:id="0">
    <w:p w14:paraId="6BA761FF" w14:textId="77777777" w:rsidR="00326C4A" w:rsidRDefault="00326C4A">
      <w:pPr>
        <w:spacing w:line="240" w:lineRule="auto"/>
      </w:pPr>
      <w:r>
        <w:continuationSeparator/>
      </w:r>
    </w:p>
    <w:p w14:paraId="0F6755CC" w14:textId="77777777" w:rsidR="00326C4A" w:rsidRDefault="00326C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09D2" w14:textId="477C97ED" w:rsidR="00E81978" w:rsidRDefault="00000000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3842E98EBECF4A8288CD39F946608790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3726EC">
          <w:rPr>
            <w:rStyle w:val="Strong"/>
          </w:rPr>
          <w:t>MySQL Java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FF28" w14:textId="5FD73377" w:rsidR="00E81978" w:rsidRDefault="005D3A03">
    <w:pPr>
      <w:pStyle w:val="Header"/>
      <w:rPr>
        <w:rStyle w:val="Strong"/>
      </w:rPr>
    </w:pPr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0D3F41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04310777">
    <w:abstractNumId w:val="9"/>
  </w:num>
  <w:num w:numId="2" w16cid:durableId="388848552">
    <w:abstractNumId w:val="7"/>
  </w:num>
  <w:num w:numId="3" w16cid:durableId="1132402270">
    <w:abstractNumId w:val="6"/>
  </w:num>
  <w:num w:numId="4" w16cid:durableId="1477068274">
    <w:abstractNumId w:val="5"/>
  </w:num>
  <w:num w:numId="5" w16cid:durableId="1280066717">
    <w:abstractNumId w:val="4"/>
  </w:num>
  <w:num w:numId="6" w16cid:durableId="1503739026">
    <w:abstractNumId w:val="8"/>
  </w:num>
  <w:num w:numId="7" w16cid:durableId="1322931000">
    <w:abstractNumId w:val="3"/>
  </w:num>
  <w:num w:numId="8" w16cid:durableId="151798554">
    <w:abstractNumId w:val="2"/>
  </w:num>
  <w:num w:numId="9" w16cid:durableId="345912136">
    <w:abstractNumId w:val="1"/>
  </w:num>
  <w:num w:numId="10" w16cid:durableId="606350858">
    <w:abstractNumId w:val="0"/>
  </w:num>
  <w:num w:numId="11" w16cid:durableId="1446147847">
    <w:abstractNumId w:val="9"/>
    <w:lvlOverride w:ilvl="0">
      <w:startOverride w:val="1"/>
    </w:lvlOverride>
  </w:num>
  <w:num w:numId="12" w16cid:durableId="2062317567">
    <w:abstractNumId w:val="13"/>
  </w:num>
  <w:num w:numId="13" w16cid:durableId="1246915704">
    <w:abstractNumId w:val="11"/>
  </w:num>
  <w:num w:numId="14" w16cid:durableId="1392343485">
    <w:abstractNumId w:val="10"/>
  </w:num>
  <w:num w:numId="15" w16cid:durableId="1350332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31"/>
    <w:rsid w:val="00051C1D"/>
    <w:rsid w:val="000D3F41"/>
    <w:rsid w:val="001B33E7"/>
    <w:rsid w:val="002F2D7C"/>
    <w:rsid w:val="00326C4A"/>
    <w:rsid w:val="00355DCA"/>
    <w:rsid w:val="003726EC"/>
    <w:rsid w:val="003D19AE"/>
    <w:rsid w:val="004674D8"/>
    <w:rsid w:val="004B3132"/>
    <w:rsid w:val="00551A02"/>
    <w:rsid w:val="005534FA"/>
    <w:rsid w:val="005A3025"/>
    <w:rsid w:val="005D3A03"/>
    <w:rsid w:val="006E2D6A"/>
    <w:rsid w:val="007073BF"/>
    <w:rsid w:val="00775F5D"/>
    <w:rsid w:val="007F6CC4"/>
    <w:rsid w:val="008002C0"/>
    <w:rsid w:val="008C2DD6"/>
    <w:rsid w:val="008C5323"/>
    <w:rsid w:val="00934342"/>
    <w:rsid w:val="009A6A3B"/>
    <w:rsid w:val="00A67662"/>
    <w:rsid w:val="00B16855"/>
    <w:rsid w:val="00B823AA"/>
    <w:rsid w:val="00BA45DB"/>
    <w:rsid w:val="00BD299D"/>
    <w:rsid w:val="00BF4184"/>
    <w:rsid w:val="00C0601E"/>
    <w:rsid w:val="00C1314E"/>
    <w:rsid w:val="00C31D30"/>
    <w:rsid w:val="00C61A8D"/>
    <w:rsid w:val="00CD6E39"/>
    <w:rsid w:val="00CF6E91"/>
    <w:rsid w:val="00D03CF0"/>
    <w:rsid w:val="00D85B68"/>
    <w:rsid w:val="00DD4F31"/>
    <w:rsid w:val="00E07719"/>
    <w:rsid w:val="00E6004D"/>
    <w:rsid w:val="00E81978"/>
    <w:rsid w:val="00EB670E"/>
    <w:rsid w:val="00EC0C4A"/>
    <w:rsid w:val="00EF08A1"/>
    <w:rsid w:val="00F379B7"/>
    <w:rsid w:val="00F525FA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E0796"/>
  <w15:chartTrackingRefBased/>
  <w15:docId w15:val="{B9055B38-E269-4641-A43E-8BA55AAF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A73679CBD348C4977F5AD253CC4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1276-2AB0-4628-A53A-B091504FD544}"/>
      </w:docPartPr>
      <w:docPartBody>
        <w:p w:rsidR="00950781" w:rsidRDefault="00B61A67">
          <w:pPr>
            <w:pStyle w:val="A1A73679CBD348C4977F5AD253CC46F1"/>
          </w:pPr>
          <w:r>
            <w:t>[Title Here, up to 12 Words, on One to Two Lines]</w:t>
          </w:r>
        </w:p>
      </w:docPartBody>
    </w:docPart>
    <w:docPart>
      <w:docPartPr>
        <w:name w:val="65F71D36B55A446FB3FD9E022EB10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07426-FD39-4D44-AB7A-4F841F3D7C4C}"/>
      </w:docPartPr>
      <w:docPartBody>
        <w:p w:rsidR="00950781" w:rsidRDefault="00B61A67">
          <w:pPr>
            <w:pStyle w:val="65F71D36B55A446FB3FD9E022EB10E9D"/>
          </w:pPr>
          <w:r>
            <w:t>[Title Here, up to 12 Words, on One to Two Lines]</w:t>
          </w:r>
        </w:p>
      </w:docPartBody>
    </w:docPart>
    <w:docPart>
      <w:docPartPr>
        <w:name w:val="3842E98EBECF4A8288CD39F94660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EE64C-4AA8-4737-9CD1-2ED5A6CA2E6C}"/>
      </w:docPartPr>
      <w:docPartBody>
        <w:p w:rsidR="00950781" w:rsidRDefault="00B61A67">
          <w:pPr>
            <w:pStyle w:val="3842E98EBECF4A8288CD39F946608790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67"/>
    <w:rsid w:val="006874B6"/>
    <w:rsid w:val="006A3B0E"/>
    <w:rsid w:val="007F6CC4"/>
    <w:rsid w:val="008C2DD6"/>
    <w:rsid w:val="00950781"/>
    <w:rsid w:val="00AB6EB1"/>
    <w:rsid w:val="00B61A67"/>
    <w:rsid w:val="00C164D7"/>
    <w:rsid w:val="00E13303"/>
    <w:rsid w:val="00EB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A73679CBD348C4977F5AD253CC46F1">
    <w:name w:val="A1A73679CBD348C4977F5AD253CC46F1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65F71D36B55A446FB3FD9E022EB10E9D">
    <w:name w:val="65F71D36B55A446FB3FD9E022EB10E9D"/>
  </w:style>
  <w:style w:type="paragraph" w:customStyle="1" w:styleId="3842E98EBECF4A8288CD39F946608790">
    <w:name w:val="3842E98EBECF4A8288CD39F946608790"/>
  </w:style>
  <w:style w:type="paragraph" w:customStyle="1" w:styleId="5EB7836175BC419FBE5FA579B8420D39">
    <w:name w:val="5EB7836175BC419FBE5FA579B8420D39"/>
    <w:rsid w:val="00950781"/>
  </w:style>
  <w:style w:type="paragraph" w:customStyle="1" w:styleId="F6B400CC2A364173A742260227C357D8">
    <w:name w:val="F6B400CC2A364173A742260227C357D8"/>
    <w:rsid w:val="009507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MySQL Java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  <b:Source>
    <b:Tag>Article</b:Tag>
    <b:SourceType>Book</b:SourceType>
    <b:Guid>{D4382C40-3DA7-4574-927B-2A66B806D070}</b:Guid>
    <b:Title>On Writing: A Memoir of the Craft</b:Title>
    <b:Year>2000</b:Year>
    <b:JournalName>Journal Title</b:JournalName>
    <b:Pages>Pages From - To</b:Pages>
    <b:Author>
      <b:Author>
        <b:NameList>
          <b:Person>
            <b:Last>King</b:Last>
            <b:First>Steven</b:First>
          </b:Person>
        </b:NameList>
      </b:Author>
    </b:Author>
    <b:Publisher>Scribner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7F3253-C0BA-4CB4-9DC8-61581FBEC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5</TotalTime>
  <Pages>4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Java</dc:title>
  <dc:subject/>
  <dc:creator>Ron</dc:creator>
  <cp:keywords/>
  <dc:description/>
  <cp:lastModifiedBy>Miles Shinsato</cp:lastModifiedBy>
  <cp:revision>9</cp:revision>
  <cp:lastPrinted>2026-05-08T12:30:00Z</cp:lastPrinted>
  <dcterms:created xsi:type="dcterms:W3CDTF">2026-05-08T12:25:00Z</dcterms:created>
  <dcterms:modified xsi:type="dcterms:W3CDTF">2026-05-08T12:30:00Z</dcterms:modified>
</cp:coreProperties>
</file>